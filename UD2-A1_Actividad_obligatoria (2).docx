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54AAB" w14:textId="65790F68" w:rsidR="00B0100D" w:rsidRDefault="00F72CBA" w:rsidP="00F62A79">
      <w:pPr>
        <w:pStyle w:val="Ttulo"/>
      </w:pPr>
      <w:r>
        <w:t>Actividad</w:t>
      </w:r>
      <w:r w:rsidR="002840EA">
        <w:t xml:space="preserve"> 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2109069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E7A01" w14:textId="77777777" w:rsidR="00F62A79" w:rsidRDefault="00F62A79">
          <w:pPr>
            <w:pStyle w:val="TtuloTDC"/>
          </w:pPr>
          <w:r>
            <w:t>Contenido</w:t>
          </w:r>
        </w:p>
        <w:p w14:paraId="2241A796" w14:textId="2C39C4F6" w:rsidR="00D42975" w:rsidRDefault="00F62A79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56447" w:history="1">
            <w:r w:rsidR="00D42975" w:rsidRPr="00990B0C">
              <w:rPr>
                <w:rStyle w:val="Hipervnculo"/>
                <w:noProof/>
              </w:rPr>
              <w:t>1</w:t>
            </w:r>
            <w:r w:rsidR="00D42975"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="00D42975" w:rsidRPr="00990B0C">
              <w:rPr>
                <w:rStyle w:val="Hipervnculo"/>
                <w:noProof/>
              </w:rPr>
              <w:t>Objetivos</w:t>
            </w:r>
            <w:r w:rsidR="00D42975">
              <w:rPr>
                <w:noProof/>
                <w:webHidden/>
              </w:rPr>
              <w:tab/>
            </w:r>
            <w:r w:rsidR="00D42975">
              <w:rPr>
                <w:noProof/>
                <w:webHidden/>
              </w:rPr>
              <w:fldChar w:fldCharType="begin"/>
            </w:r>
            <w:r w:rsidR="00D42975">
              <w:rPr>
                <w:noProof/>
                <w:webHidden/>
              </w:rPr>
              <w:instrText xml:space="preserve"> PAGEREF _Toc178156447 \h </w:instrText>
            </w:r>
            <w:r w:rsidR="00D42975">
              <w:rPr>
                <w:noProof/>
                <w:webHidden/>
              </w:rPr>
            </w:r>
            <w:r w:rsidR="00D42975">
              <w:rPr>
                <w:noProof/>
                <w:webHidden/>
              </w:rPr>
              <w:fldChar w:fldCharType="separate"/>
            </w:r>
            <w:r w:rsidR="00D42975">
              <w:rPr>
                <w:noProof/>
                <w:webHidden/>
              </w:rPr>
              <w:t>1</w:t>
            </w:r>
            <w:r w:rsidR="00D42975">
              <w:rPr>
                <w:noProof/>
                <w:webHidden/>
              </w:rPr>
              <w:fldChar w:fldCharType="end"/>
            </w:r>
          </w:hyperlink>
        </w:p>
        <w:p w14:paraId="4BC6E974" w14:textId="792DF2FD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48" w:history="1">
            <w:r w:rsidRPr="00990B0C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D751" w14:textId="11F469E7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49" w:history="1">
            <w:r w:rsidRPr="00990B0C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Proceso de entrega de las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FF8A" w14:textId="7560A48B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50" w:history="1">
            <w:r w:rsidRPr="00990B0C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Ejercicios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D8DD" w14:textId="748E250D" w:rsidR="00F62A79" w:rsidRDefault="00F62A7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A14773E" w14:textId="77777777" w:rsidR="00F72CBA" w:rsidRDefault="00B92230" w:rsidP="00B92230">
      <w:pPr>
        <w:jc w:val="center"/>
        <w:rPr>
          <w:b/>
          <w:bCs/>
        </w:rPr>
      </w:pPr>
      <w:r>
        <w:rPr>
          <w:b/>
          <w:bCs/>
        </w:rPr>
        <w:t>******************************</w:t>
      </w:r>
    </w:p>
    <w:p w14:paraId="0E2F6104" w14:textId="77777777" w:rsidR="00B92230" w:rsidRDefault="00B92230" w:rsidP="00B92230">
      <w:pPr>
        <w:pStyle w:val="Ttulo1"/>
        <w:tabs>
          <w:tab w:val="num" w:pos="720"/>
        </w:tabs>
      </w:pPr>
      <w:bookmarkStart w:id="0" w:name="_Toc178156447"/>
      <w:r>
        <w:t>Objetivos</w:t>
      </w:r>
      <w:bookmarkEnd w:id="0"/>
    </w:p>
    <w:p w14:paraId="57F64D38" w14:textId="42852339" w:rsidR="00CC51E9" w:rsidRDefault="002F23F3" w:rsidP="00CC51E9">
      <w:pPr>
        <w:pStyle w:val="Prrafodelista"/>
        <w:numPr>
          <w:ilvl w:val="0"/>
          <w:numId w:val="12"/>
        </w:numPr>
      </w:pPr>
      <w:r>
        <w:t>Conocer la herramienta SceneBuilder para crear vistas de interfaces</w:t>
      </w:r>
    </w:p>
    <w:p w14:paraId="420D30CC" w14:textId="23E76C27" w:rsidR="002F23F3" w:rsidRDefault="002F23F3" w:rsidP="00CC51E9">
      <w:pPr>
        <w:pStyle w:val="Prrafodelista"/>
        <w:numPr>
          <w:ilvl w:val="0"/>
          <w:numId w:val="12"/>
        </w:numPr>
      </w:pPr>
      <w:r>
        <w:t>Usar controles básicos y modificar sus propiedades</w:t>
      </w:r>
    </w:p>
    <w:p w14:paraId="56043C49" w14:textId="56EEF85D" w:rsidR="002F23F3" w:rsidRDefault="002F23F3" w:rsidP="00CC51E9">
      <w:pPr>
        <w:pStyle w:val="Prrafodelista"/>
        <w:numPr>
          <w:ilvl w:val="0"/>
          <w:numId w:val="12"/>
        </w:numPr>
      </w:pPr>
      <w:r>
        <w:t>Utilizar layouts para distribuir los elementos en una interfaz gráfica</w:t>
      </w:r>
    </w:p>
    <w:p w14:paraId="77EDE044" w14:textId="2E6CF83E" w:rsidR="002F23F3" w:rsidRDefault="002F23F3" w:rsidP="00CC51E9">
      <w:pPr>
        <w:pStyle w:val="Prrafodelista"/>
        <w:numPr>
          <w:ilvl w:val="0"/>
          <w:numId w:val="12"/>
        </w:numPr>
      </w:pPr>
      <w:r>
        <w:t>Conocer la herramienta IntelliJ como IDE de programación para JavaF</w:t>
      </w:r>
      <w:r w:rsidR="00A13382">
        <w:t>X</w:t>
      </w:r>
    </w:p>
    <w:p w14:paraId="25320001" w14:textId="537F21E3" w:rsidR="002F23F3" w:rsidRDefault="002F23F3" w:rsidP="00CC51E9">
      <w:pPr>
        <w:pStyle w:val="Prrafodelista"/>
        <w:numPr>
          <w:ilvl w:val="0"/>
          <w:numId w:val="12"/>
        </w:numPr>
      </w:pPr>
      <w:r>
        <w:t>Crear aplicaciones básicas usando JavaFX</w:t>
      </w:r>
    </w:p>
    <w:p w14:paraId="5EE74809" w14:textId="2E786BFE" w:rsidR="002F23F3" w:rsidRPr="00CC51E9" w:rsidRDefault="002F23F3" w:rsidP="00CC51E9">
      <w:pPr>
        <w:pStyle w:val="Prrafodelista"/>
        <w:numPr>
          <w:ilvl w:val="0"/>
          <w:numId w:val="12"/>
        </w:numPr>
      </w:pPr>
      <w:r>
        <w:t>Modificar propiedades de los layouts y controles básicos</w:t>
      </w:r>
    </w:p>
    <w:p w14:paraId="4AA9819D" w14:textId="77777777" w:rsidR="00B92230" w:rsidRDefault="00B92230" w:rsidP="00B92230">
      <w:pPr>
        <w:pStyle w:val="Ttulo1"/>
        <w:tabs>
          <w:tab w:val="num" w:pos="720"/>
        </w:tabs>
      </w:pPr>
      <w:bookmarkStart w:id="1" w:name="_Toc178156448"/>
      <w:r>
        <w:t>Materiales</w:t>
      </w:r>
      <w:bookmarkEnd w:id="1"/>
    </w:p>
    <w:p w14:paraId="38236146" w14:textId="47C2E273" w:rsidR="00C03E24" w:rsidRDefault="00C03E24" w:rsidP="00C03E24">
      <w:pPr>
        <w:pStyle w:val="Prrafodelista"/>
        <w:numPr>
          <w:ilvl w:val="0"/>
          <w:numId w:val="13"/>
        </w:numPr>
      </w:pPr>
      <w:r>
        <w:t xml:space="preserve">IntelliJ + SceneBuilder </w:t>
      </w:r>
    </w:p>
    <w:p w14:paraId="40A66DBF" w14:textId="67C6F451" w:rsidR="00C03E24" w:rsidRDefault="00C03E24" w:rsidP="00C03E24">
      <w:pPr>
        <w:pStyle w:val="Prrafodelista"/>
        <w:numPr>
          <w:ilvl w:val="0"/>
          <w:numId w:val="13"/>
        </w:numPr>
      </w:pPr>
      <w:r>
        <w:t>Cuenta en GitHub</w:t>
      </w:r>
    </w:p>
    <w:p w14:paraId="14DB5F4E" w14:textId="3F0766BE" w:rsidR="00C03E24" w:rsidRPr="00C03E24" w:rsidRDefault="00C03E24" w:rsidP="00C03E24">
      <w:pPr>
        <w:pStyle w:val="Prrafodelista"/>
        <w:numPr>
          <w:ilvl w:val="0"/>
          <w:numId w:val="13"/>
        </w:numPr>
      </w:pPr>
      <w:r>
        <w:t>Documento</w:t>
      </w:r>
      <w:r w:rsidR="00BD07CF">
        <w:t>s</w:t>
      </w:r>
      <w:r>
        <w:t xml:space="preserve"> colgado</w:t>
      </w:r>
      <w:r w:rsidR="00BD07CF">
        <w:t>s</w:t>
      </w:r>
      <w:r>
        <w:t xml:space="preserve"> en Aules</w:t>
      </w:r>
      <w:r w:rsidR="00BD07CF">
        <w:t>: libro y manual.</w:t>
      </w:r>
    </w:p>
    <w:p w14:paraId="63DE2F7C" w14:textId="77777777" w:rsidR="00B92230" w:rsidRDefault="00B92230" w:rsidP="00B92230">
      <w:pPr>
        <w:pStyle w:val="Ttulo1"/>
        <w:tabs>
          <w:tab w:val="num" w:pos="720"/>
        </w:tabs>
      </w:pPr>
      <w:bookmarkStart w:id="2" w:name="_Toc178156449"/>
      <w:r>
        <w:t>Proceso de entrega de las prácticas</w:t>
      </w:r>
      <w:bookmarkEnd w:id="2"/>
    </w:p>
    <w:p w14:paraId="5DD0A4E0" w14:textId="0373D02B" w:rsidR="00B92230" w:rsidRDefault="00B92230" w:rsidP="00F8780D">
      <w:pPr>
        <w:jc w:val="both"/>
      </w:pPr>
      <w:r>
        <w:t>Todas las prácticas deben entregarse en la fecha que indicará el profesor. En caso de que no estén entregadas a tiempo no se tendrán en cuenta para la nota final del tema. Se considerarán no entregadas y no se calificarán</w:t>
      </w:r>
      <w:r w:rsidR="00BD07CF">
        <w:t>.</w:t>
      </w:r>
    </w:p>
    <w:p w14:paraId="285216BE" w14:textId="38F3AB21" w:rsidR="00B92230" w:rsidRDefault="00B92230" w:rsidP="00F8780D">
      <w:pPr>
        <w:jc w:val="both"/>
      </w:pPr>
      <w:r w:rsidRPr="00B92230">
        <w:rPr>
          <w:b/>
          <w:bCs/>
        </w:rPr>
        <w:t>Formato de entrega:</w:t>
      </w:r>
      <w:r>
        <w:t xml:space="preserve"> </w:t>
      </w:r>
      <w:r w:rsidR="00A2530A">
        <w:t xml:space="preserve">Crea un directorio llamado </w:t>
      </w:r>
      <w:r w:rsidR="00F8780D">
        <w:rPr>
          <w:b/>
          <w:bCs/>
        </w:rPr>
        <w:t>A</w:t>
      </w:r>
      <w:r w:rsidR="00A2530A" w:rsidRPr="00A2530A">
        <w:rPr>
          <w:b/>
          <w:bCs/>
        </w:rPr>
        <w:t>2_tu_nombre_apellidos</w:t>
      </w:r>
      <w:r w:rsidR="00A2530A">
        <w:t xml:space="preserve"> y dentro crea un directorio por cada ejercicio en el cual has de poner los ficheros que te pide cada ejercicio.</w:t>
      </w:r>
    </w:p>
    <w:p w14:paraId="76F8F40A" w14:textId="2B9C8D48" w:rsidR="00F8780D" w:rsidRDefault="00F8780D" w:rsidP="00F8780D">
      <w:pPr>
        <w:jc w:val="both"/>
      </w:pPr>
      <w:r>
        <w:t xml:space="preserve">La entrega debe ser un archivo comprimido .ZIP o .RAR con el conjunto de este directorio </w:t>
      </w:r>
      <w:r w:rsidR="00BD07CF">
        <w:t>llamado,</w:t>
      </w:r>
      <w:r>
        <w:t xml:space="preserve"> por ejemplo: </w:t>
      </w:r>
      <w:r>
        <w:rPr>
          <w:b/>
          <w:bCs/>
        </w:rPr>
        <w:t>A</w:t>
      </w:r>
      <w:r w:rsidRPr="00A2530A">
        <w:rPr>
          <w:b/>
          <w:bCs/>
        </w:rPr>
        <w:t>2_</w:t>
      </w:r>
      <w:r>
        <w:rPr>
          <w:b/>
          <w:bCs/>
        </w:rPr>
        <w:t>Rafa_Tarín.zip</w:t>
      </w:r>
    </w:p>
    <w:p w14:paraId="47086BBA" w14:textId="77777777" w:rsidR="00F72CBA" w:rsidRDefault="00B92230" w:rsidP="00F72CBA">
      <w:pPr>
        <w:pStyle w:val="Ttulo1"/>
      </w:pPr>
      <w:bookmarkStart w:id="3" w:name="_Toc178156450"/>
      <w:r>
        <w:lastRenderedPageBreak/>
        <w:t>Ejercicios</w:t>
      </w:r>
      <w:bookmarkEnd w:id="3"/>
    </w:p>
    <w:p w14:paraId="1B470435" w14:textId="0DFEDE3A" w:rsidR="00B4107B" w:rsidRDefault="00E548DC" w:rsidP="00B46445">
      <w:pPr>
        <w:pStyle w:val="Prrafodelista"/>
        <w:numPr>
          <w:ilvl w:val="0"/>
          <w:numId w:val="11"/>
        </w:numPr>
      </w:pPr>
      <w:r>
        <w:t>Crea</w:t>
      </w:r>
      <w:r w:rsidR="00900463">
        <w:t xml:space="preserve"> una </w:t>
      </w:r>
      <w:r>
        <w:t>interfaz</w:t>
      </w:r>
      <w:r w:rsidR="00C04A51">
        <w:t xml:space="preserve"> </w:t>
      </w:r>
      <w:r w:rsidR="00BD07CF">
        <w:t xml:space="preserve">solo </w:t>
      </w:r>
      <w:r w:rsidR="00C04A51">
        <w:t xml:space="preserve">con SceneBuilder y llámala </w:t>
      </w:r>
      <w:r w:rsidR="00C04A51" w:rsidRPr="00D55AE1">
        <w:rPr>
          <w:b/>
          <w:bCs/>
          <w:i/>
          <w:iCs/>
        </w:rPr>
        <w:t>vista1.fxml</w:t>
      </w:r>
      <w:r>
        <w:t xml:space="preserve">. </w:t>
      </w:r>
      <w:r w:rsidR="00CA6EC1">
        <w:t>E</w:t>
      </w:r>
      <w:r w:rsidR="00B4107B">
        <w:t>sta interfaz no tiene ningún tipo de funcionalidad. Es para que te familiarices con los controles y los layouts</w:t>
      </w:r>
    </w:p>
    <w:p w14:paraId="7199F09E" w14:textId="3CF56FE4" w:rsidR="00CA457A" w:rsidRDefault="00CA457A" w:rsidP="00CA457A">
      <w:pPr>
        <w:pStyle w:val="Prrafodelista"/>
      </w:pPr>
      <w:r>
        <w:t xml:space="preserve">Cuando abras SceneBuilder los layouts aparecen en </w:t>
      </w:r>
      <w:r w:rsidR="0002406C">
        <w:t xml:space="preserve">la parte </w:t>
      </w:r>
      <w:r w:rsidR="00D3425E">
        <w:t xml:space="preserve">izquierda y cuando los añades aparecen en la parte </w:t>
      </w:r>
      <w:r w:rsidR="006232A0">
        <w:t>de Document -&gt; Hiera</w:t>
      </w:r>
      <w:r w:rsidR="00D55AE1">
        <w:t>r</w:t>
      </w:r>
      <w:r w:rsidR="006232A0">
        <w:t>chy de forma ordenada. Mira la imagen de ejemplo:</w:t>
      </w:r>
    </w:p>
    <w:p w14:paraId="3ADA6D91" w14:textId="5EE12825" w:rsidR="00FF57FF" w:rsidRDefault="00FF57FF" w:rsidP="00FF57FF">
      <w:pPr>
        <w:jc w:val="center"/>
      </w:pPr>
      <w:r w:rsidRPr="00FF57FF">
        <w:rPr>
          <w:noProof/>
        </w:rPr>
        <w:drawing>
          <wp:anchor distT="0" distB="0" distL="114300" distR="114300" simplePos="0" relativeHeight="251669504" behindDoc="0" locked="0" layoutInCell="1" allowOverlap="1" wp14:anchorId="7ECDF4D8" wp14:editId="6AB89D48">
            <wp:simplePos x="0" y="0"/>
            <wp:positionH relativeFrom="column">
              <wp:posOffset>-387985</wp:posOffset>
            </wp:positionH>
            <wp:positionV relativeFrom="paragraph">
              <wp:posOffset>177800</wp:posOffset>
            </wp:positionV>
            <wp:extent cx="6223006" cy="3308350"/>
            <wp:effectExtent l="0" t="0" r="6350" b="6350"/>
            <wp:wrapTopAndBottom/>
            <wp:docPr id="26585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597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6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1E15" w14:textId="7F7D25FA" w:rsidR="006232A0" w:rsidRPr="00D55AE1" w:rsidRDefault="00D55AE1" w:rsidP="00D55AE1"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28324AC" wp14:editId="5C22C721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5400040" cy="4190365"/>
                <wp:effectExtent l="0" t="0" r="0" b="635"/>
                <wp:wrapTopAndBottom/>
                <wp:docPr id="454924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365"/>
                          <a:chOff x="-622300" y="0"/>
                          <a:chExt cx="5400052" cy="4190779"/>
                        </a:xfrm>
                      </wpg:grpSpPr>
                      <pic:pic xmlns:pic="http://schemas.openxmlformats.org/drawingml/2006/picture">
                        <pic:nvPicPr>
                          <pic:cNvPr id="35724589" name="Imagen 6" descr="Interfaz de usuario gráfica, Aplicación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84E979D-918F-43E7-8E3E-B963974468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622300" y="0"/>
                            <a:ext cx="5400040" cy="2026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3358" name="Imagen 9" descr="Interfaz de usuario gráfic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9226623C-5871-443A-AB88-3147F1F968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622288" y="2174019"/>
                            <a:ext cx="5400040" cy="201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45547" id="Grupo 2" o:spid="_x0000_s1026" style="position:absolute;margin-left:0;margin-top:24pt;width:425.2pt;height:329.95pt;z-index:251671552;mso-width-relative:margin;mso-height-relative:margin" coordorigin="-6223" coordsize="54000,4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alt="Interfaz de usuario gráfica, Aplicación&#10;&#10;Descripción generada automáticamente" style="position:absolute;left:-6223;width:54000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">
                  <v:imagedata r:id="rId11" o:title="Interfaz de usuario gráfica, Aplicación&#10;&#10;Descripción generada automáticamente"/>
                </v:shape>
                <v:shape id="Imagen 9" o:spid="_x0000_s1028" type="#_x0000_t75" alt="Interfaz de usuario gráfica&#10;&#10;Descripción generada automáticamente" style="position:absolute;left:-6222;top:21740;width:53999;height:20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">
                  <v:imagedata r:id="rId12" o:title="Interfaz de usuario gráfica&#10;&#10;Descripción generada automáticamente"/>
                </v:shape>
                <w10:wrap type="topAndBottom"/>
              </v:group>
            </w:pict>
          </mc:Fallback>
        </mc:AlternateContent>
      </w:r>
      <w:r>
        <w:t>Vista que has de diseñar con SceneBuilder</w:t>
      </w:r>
    </w:p>
    <w:p w14:paraId="5285A0FB" w14:textId="6B7DABB3" w:rsidR="00BD07CF" w:rsidRDefault="00BD07CF" w:rsidP="00BD07CF">
      <w:pPr>
        <w:pStyle w:val="Prrafodelista"/>
      </w:pPr>
    </w:p>
    <w:p w14:paraId="4F30EF28" w14:textId="55A06398" w:rsidR="00BD07CF" w:rsidRDefault="00761655" w:rsidP="00BD07CF">
      <w:pPr>
        <w:pStyle w:val="Prrafodelista"/>
      </w:pPr>
      <w:r>
        <w:br/>
      </w:r>
      <w:r>
        <w:br/>
      </w:r>
      <w:r>
        <w:rPr>
          <w:noProof/>
          <w14:ligatures w14:val="standardContextual"/>
        </w:rPr>
        <w:drawing>
          <wp:inline distT="0" distB="0" distL="0" distR="0" wp14:anchorId="4E322C03" wp14:editId="7D5E9D5D">
            <wp:extent cx="5400040" cy="2510790"/>
            <wp:effectExtent l="0" t="0" r="0" b="3810"/>
            <wp:docPr id="5084776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762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5199464" wp14:editId="4E012DAA">
            <wp:extent cx="5400040" cy="2533015"/>
            <wp:effectExtent l="0" t="0" r="0" b="635"/>
            <wp:docPr id="551194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9444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523DCD" w14:textId="1B6B5AED" w:rsidR="00E548DC" w:rsidRDefault="006B198B" w:rsidP="00BD07CF">
      <w:pPr>
        <w:pStyle w:val="Prrafodelista"/>
        <w:numPr>
          <w:ilvl w:val="0"/>
          <w:numId w:val="11"/>
        </w:numPr>
      </w:pPr>
      <w:r w:rsidRPr="00E548DC">
        <w:rPr>
          <w:noProof/>
        </w:rPr>
        <w:drawing>
          <wp:anchor distT="0" distB="0" distL="114300" distR="114300" simplePos="0" relativeHeight="251666432" behindDoc="0" locked="0" layoutInCell="1" allowOverlap="1" wp14:anchorId="1CC87D0F" wp14:editId="5830FF22">
            <wp:simplePos x="0" y="0"/>
            <wp:positionH relativeFrom="column">
              <wp:posOffset>1786255</wp:posOffset>
            </wp:positionH>
            <wp:positionV relativeFrom="paragraph">
              <wp:posOffset>539750</wp:posOffset>
            </wp:positionV>
            <wp:extent cx="2297430" cy="1435735"/>
            <wp:effectExtent l="0" t="0" r="1270" b="0"/>
            <wp:wrapTopAndBottom/>
            <wp:docPr id="1896858970" name="Imagen 6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6D89595-6FBE-4F63-AAEE-9E6B869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58970" name="Imagen 6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6D89595-6FBE-4F63-AAEE-9E6B869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1"/>
                    <a:stretch/>
                  </pic:blipFill>
                  <pic:spPr bwMode="auto">
                    <a:xfrm>
                      <a:off x="0" y="0"/>
                      <a:ext cx="2297430" cy="1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8DC">
        <w:t xml:space="preserve">Crea </w:t>
      </w:r>
      <w:r w:rsidR="00322429">
        <w:t xml:space="preserve">la siguiente vista llamada </w:t>
      </w:r>
      <w:r w:rsidR="00322429" w:rsidRPr="00BD07CF">
        <w:rPr>
          <w:b/>
          <w:bCs/>
          <w:i/>
          <w:iCs/>
        </w:rPr>
        <w:t>editor.fxml</w:t>
      </w:r>
      <w:r w:rsidR="00322429" w:rsidRPr="00BD07CF">
        <w:rPr>
          <w:i/>
          <w:iCs/>
        </w:rPr>
        <w:t xml:space="preserve"> </w:t>
      </w:r>
      <w:r w:rsidR="00322429">
        <w:t>con el siguiente aspecto</w:t>
      </w:r>
      <w:r w:rsidR="00900463">
        <w:t>. No ha de tener funcionalidad</w:t>
      </w:r>
      <w:r w:rsidR="00322429">
        <w:t>:</w:t>
      </w:r>
      <w:r w:rsidR="00E548DC">
        <w:t xml:space="preserve"> </w:t>
      </w:r>
    </w:p>
    <w:p w14:paraId="28B0DF99" w14:textId="0963230D" w:rsidR="00322429" w:rsidRDefault="00322429" w:rsidP="00322429"/>
    <w:p w14:paraId="5900D614" w14:textId="3F623A6C" w:rsidR="00BC0090" w:rsidRDefault="00BD07CF" w:rsidP="00E548DC">
      <w:r>
        <w:t>En la parte inferior utiliza una</w:t>
      </w:r>
      <w:r w:rsidR="00BC0090">
        <w:t xml:space="preserve"> etiqueta que pon</w:t>
      </w:r>
      <w:r>
        <w:t>ga</w:t>
      </w:r>
      <w:r w:rsidR="00BC0090">
        <w:t xml:space="preserve"> </w:t>
      </w:r>
      <w:r>
        <w:t>“D</w:t>
      </w:r>
      <w:r w:rsidR="00BC0090">
        <w:t>esarrollado por</w:t>
      </w:r>
      <w:r>
        <w:t xml:space="preserve"> NOMBRE y APELLIDOS” (Sustit</w:t>
      </w:r>
      <w:r w:rsidR="00EB7231">
        <w:t>ú</w:t>
      </w:r>
      <w:r>
        <w:t>yelo por tu nombre completo)</w:t>
      </w:r>
    </w:p>
    <w:p w14:paraId="5A1641F6" w14:textId="5DDC166C" w:rsidR="00E548DC" w:rsidRDefault="00E548DC" w:rsidP="00E548DC">
      <w:r w:rsidRPr="00E548DC">
        <w:t>Puede</w:t>
      </w:r>
      <w:r w:rsidR="00322429">
        <w:t>s</w:t>
      </w:r>
      <w:r w:rsidRPr="00E548DC">
        <w:t xml:space="preserve"> descargar </w:t>
      </w:r>
      <w:r w:rsidR="003C114A">
        <w:t>otros</w:t>
      </w:r>
      <w:r w:rsidRPr="00E548DC">
        <w:t xml:space="preserve"> iconos de</w:t>
      </w:r>
      <w:r w:rsidR="003C114A">
        <w:t>sde</w:t>
      </w:r>
      <w:r w:rsidRPr="00E548DC">
        <w:t xml:space="preserve"> </w:t>
      </w:r>
      <w:hyperlink r:id="rId16" w:history="1">
        <w:r w:rsidR="000C6807" w:rsidRPr="00E548DC">
          <w:rPr>
            <w:rStyle w:val="Hipervnculo"/>
          </w:rPr>
          <w:t>https://ico</w:t>
        </w:r>
        <w:r w:rsidR="000C6807" w:rsidRPr="00E548DC">
          <w:rPr>
            <w:rStyle w:val="Hipervnculo"/>
          </w:rPr>
          <w:t>n</w:t>
        </w:r>
        <w:r w:rsidR="000C6807" w:rsidRPr="00E548DC">
          <w:rPr>
            <w:rStyle w:val="Hipervnculo"/>
          </w:rPr>
          <w:t>os8.es/</w:t>
        </w:r>
      </w:hyperlink>
      <w:r w:rsidR="000C6807">
        <w:t xml:space="preserve"> </w:t>
      </w:r>
      <w:r w:rsidR="00173FD5">
        <w:t>si qu</w:t>
      </w:r>
      <w:r w:rsidR="00900463">
        <w:t>i</w:t>
      </w:r>
      <w:r w:rsidR="00173FD5">
        <w:t>eres</w:t>
      </w:r>
      <w:r w:rsidR="00BD07CF">
        <w:t>.</w:t>
      </w:r>
    </w:p>
    <w:p w14:paraId="111FEB63" w14:textId="77777777" w:rsidR="008F306B" w:rsidRDefault="008F306B" w:rsidP="00E548DC"/>
    <w:p w14:paraId="63C094AD" w14:textId="1D9A4587" w:rsidR="008F306B" w:rsidRDefault="008F306B" w:rsidP="00E548DC">
      <w:r>
        <w:rPr>
          <w:noProof/>
          <w14:ligatures w14:val="standardContextual"/>
        </w:rPr>
        <w:drawing>
          <wp:inline distT="0" distB="0" distL="0" distR="0" wp14:anchorId="4269FC72" wp14:editId="3A63BF39">
            <wp:extent cx="4457700" cy="1857375"/>
            <wp:effectExtent l="0" t="0" r="0" b="9525"/>
            <wp:docPr id="12092144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443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A38" w14:textId="77777777" w:rsidR="00BD07CF" w:rsidRDefault="00BD07CF" w:rsidP="00E548DC"/>
    <w:p w14:paraId="6D5ED875" w14:textId="3DC8D8DF" w:rsidR="004B3232" w:rsidRPr="00325A68" w:rsidRDefault="00A5035C" w:rsidP="00EB7231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r w:rsidRPr="00325A68">
        <w:rPr>
          <w:b/>
          <w:bCs/>
        </w:rPr>
        <w:lastRenderedPageBreak/>
        <w:t>Crea un nuevo proyecto en IntelliJ de JavaFX llamado HolaMundo</w:t>
      </w:r>
      <w:r w:rsidR="00F91316">
        <w:rPr>
          <w:b/>
          <w:bCs/>
        </w:rPr>
        <w:t xml:space="preserve">. </w:t>
      </w:r>
      <w:r w:rsidR="00F91316">
        <w:t>En este proyecto s</w:t>
      </w:r>
      <w:r w:rsidR="00EB7231">
        <w:t>í</w:t>
      </w:r>
      <w:r w:rsidR="00F91316">
        <w:t xml:space="preserve"> que vamos a dar funcionalidad</w:t>
      </w:r>
      <w:r w:rsidR="00EB7231">
        <w:t>.</w:t>
      </w:r>
    </w:p>
    <w:p w14:paraId="6AF31CF7" w14:textId="5CF66004" w:rsidR="004B3232" w:rsidRDefault="00A5035C" w:rsidP="00EB7231">
      <w:pPr>
        <w:pStyle w:val="Prrafodelista"/>
        <w:numPr>
          <w:ilvl w:val="1"/>
          <w:numId w:val="3"/>
        </w:numPr>
        <w:jc w:val="both"/>
      </w:pPr>
      <w:r w:rsidRPr="004B3232">
        <w:rPr>
          <w:b/>
          <w:bCs/>
        </w:rPr>
        <w:t xml:space="preserve">En la vista </w:t>
      </w:r>
      <w:r w:rsidRPr="00A5035C">
        <w:t>vas a añadir un componente Text</w:t>
      </w:r>
      <w:r w:rsidR="00CC1D71">
        <w:t>Field</w:t>
      </w:r>
      <w:r w:rsidRPr="00A5035C">
        <w:t>, un Label y dos Buttons</w:t>
      </w:r>
      <w:r w:rsidR="00F91316">
        <w:t>. Recuerda ordenar todos los componentes en un layout.</w:t>
      </w:r>
    </w:p>
    <w:p w14:paraId="73F7D1B8" w14:textId="5D34BCD9" w:rsidR="00F930BC" w:rsidRDefault="00A5035C" w:rsidP="00EB7231">
      <w:pPr>
        <w:pStyle w:val="Prrafodelista"/>
        <w:numPr>
          <w:ilvl w:val="1"/>
          <w:numId w:val="3"/>
        </w:numPr>
        <w:jc w:val="both"/>
      </w:pPr>
      <w:r w:rsidRPr="004B3232">
        <w:rPr>
          <w:b/>
          <w:bCs/>
        </w:rPr>
        <w:t>En el controlador</w:t>
      </w:r>
      <w:r w:rsidRPr="00A5035C">
        <w:t>:</w:t>
      </w:r>
      <w:r w:rsidR="004B3232">
        <w:t xml:space="preserve"> </w:t>
      </w:r>
      <w:r w:rsidRPr="00A5035C">
        <w:t xml:space="preserve">Lo que tiene que hacer esta pequeña aplicación es cuando escribimos texto en el </w:t>
      </w:r>
      <w:r w:rsidR="00CC1D71" w:rsidRPr="00A5035C">
        <w:t>Text</w:t>
      </w:r>
      <w:r w:rsidR="00CC1D71">
        <w:t>Field</w:t>
      </w:r>
      <w:r w:rsidR="00CC1D71" w:rsidRPr="00A5035C">
        <w:t xml:space="preserve"> </w:t>
      </w:r>
      <w:r w:rsidRPr="00A5035C">
        <w:t>y a continuación le damos al botón muestra etiqueta de texto, se ha de mostrar el texto escrito en el Label y borrarlo de cuadro de texto.</w:t>
      </w:r>
      <w:r w:rsidR="00F930BC">
        <w:t xml:space="preserve"> </w:t>
      </w:r>
      <w:r w:rsidRPr="00A5035C">
        <w:t>El botón cerrar aplicación ha de cerrar la ventana</w:t>
      </w:r>
      <w:r w:rsidR="00CC1D71">
        <w:t xml:space="preserve">. </w:t>
      </w:r>
    </w:p>
    <w:p w14:paraId="4B3DC8DE" w14:textId="77777777" w:rsidR="00EB7231" w:rsidRDefault="00EB7231" w:rsidP="00EB7231">
      <w:pPr>
        <w:pStyle w:val="Prrafodelista"/>
        <w:ind w:left="1440"/>
        <w:jc w:val="both"/>
      </w:pPr>
    </w:p>
    <w:p w14:paraId="14F46762" w14:textId="0D7E005D" w:rsidR="00CC1D71" w:rsidRDefault="00CC1D71" w:rsidP="00EB7231">
      <w:pPr>
        <w:pStyle w:val="Prrafodelista"/>
        <w:ind w:left="0"/>
        <w:jc w:val="both"/>
      </w:pPr>
      <w:r>
        <w:t>Desde SceneBuilder y para añadir funcionalidad, lo que hacemos es escribir el nombre de una función en la parte derecha en la sección de Code del</w:t>
      </w:r>
      <w:r w:rsidR="00922CBC">
        <w:t xml:space="preserve"> </w:t>
      </w:r>
      <w:r>
        <w:t>componente seleccionado</w:t>
      </w:r>
      <w:r w:rsidR="008E2F42">
        <w:t>. Mira la imagen</w:t>
      </w:r>
    </w:p>
    <w:p w14:paraId="69E85936" w14:textId="26F44FC3" w:rsidR="008E2F42" w:rsidRDefault="008E2F42" w:rsidP="008E2F42">
      <w:r w:rsidRPr="008E2F42">
        <w:rPr>
          <w:noProof/>
        </w:rPr>
        <w:drawing>
          <wp:inline distT="0" distB="0" distL="0" distR="0" wp14:anchorId="05A4A803" wp14:editId="39734E28">
            <wp:extent cx="5400040" cy="2247900"/>
            <wp:effectExtent l="0" t="0" r="0" b="0"/>
            <wp:docPr id="14919291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9112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3AB" w14:textId="59EEE9E1" w:rsidR="008E2F42" w:rsidRDefault="008E2F42" w:rsidP="008E2F42">
      <w:r>
        <w:t xml:space="preserve">Después en la clase controlador, programamos lo que tiene que hacer. </w:t>
      </w:r>
      <w:r w:rsidR="000152F5">
        <w:t>Mira la clase controlador.</w:t>
      </w:r>
    </w:p>
    <w:p w14:paraId="3B2D71EE" w14:textId="78DD5989" w:rsidR="000152F5" w:rsidRDefault="000152F5" w:rsidP="00922CBC">
      <w:pPr>
        <w:jc w:val="center"/>
      </w:pPr>
      <w:r>
        <w:rPr>
          <w:noProof/>
        </w:rPr>
        <w:drawing>
          <wp:inline distT="0" distB="0" distL="0" distR="0" wp14:anchorId="201B3C4E" wp14:editId="1E41AA5A">
            <wp:extent cx="2906059" cy="988060"/>
            <wp:effectExtent l="0" t="0" r="8890" b="2540"/>
            <wp:docPr id="183550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41" cy="9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E6B6" w14:textId="77777777" w:rsidR="002735F8" w:rsidRDefault="002735F8" w:rsidP="00922CBC">
      <w:pPr>
        <w:jc w:val="center"/>
      </w:pPr>
    </w:p>
    <w:p w14:paraId="33B9980C" w14:textId="34F6BDD5" w:rsidR="00A5035C" w:rsidRPr="00A5035C" w:rsidRDefault="00A5035C" w:rsidP="002735F8">
      <w:pPr>
        <w:pStyle w:val="Prrafodelista"/>
        <w:numPr>
          <w:ilvl w:val="1"/>
          <w:numId w:val="3"/>
        </w:numPr>
        <w:jc w:val="both"/>
      </w:pPr>
      <w:r w:rsidRPr="00A5035C">
        <w:rPr>
          <w:b/>
          <w:bCs/>
        </w:rPr>
        <w:t>En el programa principal:</w:t>
      </w:r>
      <w:r w:rsidR="00F930BC">
        <w:t xml:space="preserve"> </w:t>
      </w:r>
      <w:r w:rsidRPr="00A5035C">
        <w:t xml:space="preserve">Pon </w:t>
      </w:r>
      <w:r w:rsidR="00556364">
        <w:t>un icono a la ventana de la aplicación y tu nombre completo</w:t>
      </w:r>
      <w:r w:rsidRPr="00A5035C">
        <w:t xml:space="preserve">. Mira esta web de ayuda </w:t>
      </w:r>
      <w:hyperlink r:id="rId20" w:history="1">
        <w:r w:rsidRPr="00A5035C">
          <w:rPr>
            <w:rStyle w:val="Hipervnculo"/>
          </w:rPr>
          <w:t>https://stackoverflow.com/questions/10121991/javafx-application-icon</w:t>
        </w:r>
      </w:hyperlink>
      <w:r w:rsidRPr="00A5035C">
        <w:t xml:space="preserve"> </w:t>
      </w:r>
    </w:p>
    <w:p w14:paraId="7CFF5581" w14:textId="51F9614C" w:rsidR="00052B93" w:rsidRDefault="00361146" w:rsidP="00052B93">
      <w:pPr>
        <w:pStyle w:val="Prrafodelista"/>
        <w:numPr>
          <w:ilvl w:val="0"/>
          <w:numId w:val="11"/>
        </w:numPr>
      </w:pPr>
      <w:r w:rsidRPr="008D7AFA">
        <w:rPr>
          <w:b/>
          <w:bCs/>
        </w:rPr>
        <w:lastRenderedPageBreak/>
        <w:t>Desarrolla un simulador de registro</w:t>
      </w:r>
      <w:r w:rsidRPr="00A30C4E">
        <w:t xml:space="preserve"> que incluye </w:t>
      </w:r>
      <w:r w:rsidR="009B5344">
        <w:t>4</w:t>
      </w:r>
      <w:r w:rsidRPr="00A30C4E">
        <w:t xml:space="preserve"> pestañas (piensa en la típica interfaz de instalación de un programa de Windows para diseñarlo</w:t>
      </w:r>
      <w:r w:rsidR="001563B1">
        <w:t>)</w:t>
      </w:r>
      <w:r w:rsidR="00A24C9D">
        <w:t xml:space="preserve">. </w:t>
      </w:r>
      <w:r w:rsidR="001563B1" w:rsidRPr="00A24C9D">
        <w:rPr>
          <w:b/>
          <w:bCs/>
        </w:rPr>
        <w:t>Para empezar</w:t>
      </w:r>
      <w:r w:rsidR="001563B1">
        <w:t>, usando la herramienta que prefieras</w:t>
      </w:r>
      <w:r w:rsidR="002B5A8B">
        <w:t xml:space="preserve"> de las </w:t>
      </w:r>
      <w:r w:rsidR="005D4F6E">
        <w:t>estudiadas</w:t>
      </w:r>
      <w:r w:rsidR="002B5A8B">
        <w:t xml:space="preserve"> en la </w:t>
      </w:r>
      <w:r w:rsidR="002735F8">
        <w:t>A</w:t>
      </w:r>
      <w:r w:rsidR="002B5A8B">
        <w:t>1</w:t>
      </w:r>
      <w:r w:rsidR="002735F8">
        <w:t xml:space="preserve"> de la UD1</w:t>
      </w:r>
      <w:r w:rsidR="001563B1">
        <w:t xml:space="preserve">, </w:t>
      </w:r>
      <w:r w:rsidR="001563B1" w:rsidRPr="00A24C9D">
        <w:rPr>
          <w:b/>
          <w:bCs/>
        </w:rPr>
        <w:t xml:space="preserve">realiza un </w:t>
      </w:r>
      <w:r w:rsidR="005D4F6E" w:rsidRPr="00A24C9D">
        <w:rPr>
          <w:b/>
          <w:bCs/>
        </w:rPr>
        <w:t>W</w:t>
      </w:r>
      <w:r w:rsidR="001563B1" w:rsidRPr="00A24C9D">
        <w:rPr>
          <w:b/>
          <w:bCs/>
        </w:rPr>
        <w:t>ireframe</w:t>
      </w:r>
      <w:r w:rsidR="00154A9E">
        <w:t xml:space="preserve">. Lee a continuación lo que nos piden y </w:t>
      </w:r>
      <w:r w:rsidR="00154A9E" w:rsidRPr="00A24C9D">
        <w:rPr>
          <w:b/>
          <w:bCs/>
        </w:rPr>
        <w:t>después crea el proyecto en IntelliJ + SceneBuilder</w:t>
      </w:r>
      <w:r w:rsidR="002735F8">
        <w:rPr>
          <w:b/>
          <w:bCs/>
        </w:rPr>
        <w:t>.</w:t>
      </w:r>
    </w:p>
    <w:p w14:paraId="07B2CBE8" w14:textId="24864E0B" w:rsidR="008312C6" w:rsidRDefault="00154A9E" w:rsidP="00924C7A">
      <w:pPr>
        <w:pStyle w:val="Prrafodelista"/>
        <w:numPr>
          <w:ilvl w:val="0"/>
          <w:numId w:val="7"/>
        </w:numPr>
        <w:jc w:val="both"/>
      </w:pPr>
      <w:r>
        <w:t>P</w:t>
      </w:r>
      <w:r w:rsidR="002B5A8B">
        <w:t>antallas</w:t>
      </w:r>
      <w:r w:rsidR="00E87FFB">
        <w:t>. Usa un TabPane para hacer las diferentes pantallas</w:t>
      </w:r>
      <w:r w:rsidR="008A376A">
        <w:t xml:space="preserve">. </w:t>
      </w:r>
      <w:r w:rsidR="001932DE" w:rsidRPr="001932DE">
        <w:t>El formulario debe incluir un logo</w:t>
      </w:r>
      <w:r w:rsidR="0057552F">
        <w:t>,</w:t>
      </w:r>
      <w:r w:rsidR="001932DE" w:rsidRPr="001932DE">
        <w:t xml:space="preserve"> un encabezado y un pie común.</w:t>
      </w:r>
      <w:r w:rsidR="005B4E6E">
        <w:t xml:space="preserve"> </w:t>
      </w:r>
      <w:r w:rsidR="005B4E6E" w:rsidRPr="007E5459">
        <w:rPr>
          <w:b/>
          <w:bCs/>
          <w:i/>
          <w:iCs/>
          <w:highlight w:val="yellow"/>
        </w:rPr>
        <w:t>La ventana no se puede cambiar de tamaño</w:t>
      </w:r>
      <w:r w:rsidR="005B4E6E">
        <w:t>.</w:t>
      </w:r>
    </w:p>
    <w:p w14:paraId="48F35483" w14:textId="28598D8E" w:rsidR="001C75BF" w:rsidRDefault="00361146" w:rsidP="00EB6EFA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 de bienvenida</w:t>
      </w:r>
      <w:r w:rsidRPr="00A30C4E">
        <w:t xml:space="preserve"> con las instrucciones para rellenar el formulario</w:t>
      </w:r>
      <w:r w:rsidR="008312C6">
        <w:t xml:space="preserve"> más un botón que nos permita pasar a la siguiente pestaña</w:t>
      </w:r>
      <w:r w:rsidR="009B5344">
        <w:t>.</w:t>
      </w:r>
    </w:p>
    <w:p w14:paraId="72256A22" w14:textId="5AB59D48" w:rsidR="00A264D8" w:rsidRDefault="00361146" w:rsidP="008312C6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</w:t>
      </w:r>
      <w:r w:rsidR="008312C6" w:rsidRPr="008312C6">
        <w:rPr>
          <w:b/>
          <w:bCs/>
        </w:rPr>
        <w:t xml:space="preserve"> datos</w:t>
      </w:r>
      <w:r w:rsidR="008312C6">
        <w:t xml:space="preserve"> </w:t>
      </w:r>
      <w:r w:rsidR="008312C6" w:rsidRPr="00A30C4E">
        <w:t>para</w:t>
      </w:r>
      <w:r w:rsidRPr="00A30C4E">
        <w:t xml:space="preserve"> introducir nombre, email</w:t>
      </w:r>
      <w:r w:rsidR="008312C6">
        <w:t>,</w:t>
      </w:r>
      <w:r w:rsidRPr="00A30C4E">
        <w:t xml:space="preserve"> </w:t>
      </w:r>
      <w:r w:rsidR="009B5344">
        <w:t>telefono</w:t>
      </w:r>
      <w:r w:rsidRPr="00A30C4E">
        <w:t xml:space="preserve"> </w:t>
      </w:r>
      <w:r w:rsidR="008312C6">
        <w:t xml:space="preserve">y selector </w:t>
      </w:r>
      <w:r w:rsidRPr="00A30C4E">
        <w:t xml:space="preserve">de 2 países (España y </w:t>
      </w:r>
      <w:r w:rsidR="00DF4FE0">
        <w:t>el que quieras)</w:t>
      </w:r>
      <w:r w:rsidR="009B5344">
        <w:t xml:space="preserve"> y un componente checkbox a su derecha.</w:t>
      </w:r>
    </w:p>
    <w:p w14:paraId="517DD48C" w14:textId="7C41A2B6" w:rsidR="0016010B" w:rsidRDefault="00361146" w:rsidP="00EB6EFA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</w:t>
      </w:r>
      <w:r w:rsidR="008312C6" w:rsidRPr="008312C6">
        <w:rPr>
          <w:b/>
          <w:bCs/>
        </w:rPr>
        <w:t xml:space="preserve"> </w:t>
      </w:r>
      <w:r w:rsidR="008312C6">
        <w:rPr>
          <w:b/>
          <w:bCs/>
        </w:rPr>
        <w:t xml:space="preserve">validación </w:t>
      </w:r>
      <w:r w:rsidR="008312C6" w:rsidRPr="008312C6">
        <w:rPr>
          <w:b/>
          <w:bCs/>
        </w:rPr>
        <w:t>datos</w:t>
      </w:r>
      <w:r w:rsidRPr="008312C6">
        <w:rPr>
          <w:b/>
          <w:bCs/>
        </w:rPr>
        <w:t xml:space="preserve"> </w:t>
      </w:r>
      <w:r w:rsidRPr="00A30C4E">
        <w:t xml:space="preserve">con el resultado final </w:t>
      </w:r>
      <w:r w:rsidR="008312C6">
        <w:t>de</w:t>
      </w:r>
      <w:r w:rsidRPr="00A30C4E">
        <w:t xml:space="preserve"> todos los datos</w:t>
      </w:r>
      <w:r w:rsidR="008312C6">
        <w:t xml:space="preserve"> recogidos</w:t>
      </w:r>
      <w:r w:rsidR="009B5344">
        <w:t xml:space="preserve"> y un botón ENVIAR que, más adelante, enviará estos datos y se guardarán. El botón ENVIAR nos llevará a la 4ª pestaña.</w:t>
      </w:r>
    </w:p>
    <w:p w14:paraId="3B13E0FD" w14:textId="4B253CFC" w:rsidR="001F1598" w:rsidRPr="00A30C4E" w:rsidRDefault="00361146" w:rsidP="003E5B2C">
      <w:pPr>
        <w:pStyle w:val="Prrafodelista"/>
        <w:numPr>
          <w:ilvl w:val="1"/>
          <w:numId w:val="10"/>
        </w:numPr>
      </w:pPr>
      <w:r w:rsidRPr="009B5344">
        <w:rPr>
          <w:b/>
          <w:bCs/>
        </w:rPr>
        <w:t>Pestaña de registro completado</w:t>
      </w:r>
      <w:r w:rsidRPr="00A30C4E">
        <w:t xml:space="preserve">, </w:t>
      </w:r>
      <w:r w:rsidR="008312C6">
        <w:t xml:space="preserve">mostrará un mensaje de </w:t>
      </w:r>
      <w:r w:rsidR="009B5344">
        <w:t>mensaje enviado y confirmación de envio.</w:t>
      </w:r>
      <w:r w:rsidR="008312C6">
        <w:t xml:space="preserve"> </w:t>
      </w:r>
      <w:r w:rsidR="009B5344">
        <w:t>No se verá este mensaje si no se pulsa al botón ENVIAR, aunque naveguemos entre tabs.</w:t>
      </w:r>
    </w:p>
    <w:p w14:paraId="0BADA14E" w14:textId="77777777" w:rsidR="00B63362" w:rsidRDefault="00B63362">
      <w:r>
        <w:br w:type="page"/>
      </w:r>
    </w:p>
    <w:p w14:paraId="2B23998E" w14:textId="020A5BFB" w:rsidR="008D7AFA" w:rsidRDefault="008D7AFA" w:rsidP="009A419F">
      <w:pPr>
        <w:pStyle w:val="Prrafodelista"/>
        <w:numPr>
          <w:ilvl w:val="0"/>
          <w:numId w:val="11"/>
        </w:numPr>
      </w:pPr>
      <w:r>
        <w:lastRenderedPageBreak/>
        <w:t xml:space="preserve">Crea una aplicación gráfica llamada </w:t>
      </w:r>
      <w:r w:rsidRPr="00ED2880">
        <w:rPr>
          <w:b/>
          <w:bCs/>
        </w:rPr>
        <w:t>conversorTemperaturas</w:t>
      </w:r>
      <w:r>
        <w:t xml:space="preserve"> que es un conversor de temperaturas como la siguiente figura:</w:t>
      </w:r>
    </w:p>
    <w:p w14:paraId="4AA252B4" w14:textId="7D3E19FC" w:rsidR="00E31E19" w:rsidRDefault="007B5EC4" w:rsidP="00E31E19">
      <w:r w:rsidRPr="007B5EC4">
        <w:rPr>
          <w:noProof/>
        </w:rPr>
        <w:drawing>
          <wp:anchor distT="0" distB="0" distL="114300" distR="114300" simplePos="0" relativeHeight="251672576" behindDoc="0" locked="0" layoutInCell="1" allowOverlap="1" wp14:anchorId="4D66D7DF" wp14:editId="56B765F3">
            <wp:simplePos x="0" y="0"/>
            <wp:positionH relativeFrom="column">
              <wp:posOffset>2937510</wp:posOffset>
            </wp:positionH>
            <wp:positionV relativeFrom="paragraph">
              <wp:posOffset>233143</wp:posOffset>
            </wp:positionV>
            <wp:extent cx="2841625" cy="1951355"/>
            <wp:effectExtent l="0" t="0" r="3175" b="4445"/>
            <wp:wrapSquare wrapText="bothSides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5EC4">
        <w:rPr>
          <w:noProof/>
        </w:rPr>
        <w:drawing>
          <wp:anchor distT="0" distB="0" distL="114300" distR="114300" simplePos="0" relativeHeight="251673600" behindDoc="0" locked="0" layoutInCell="1" allowOverlap="1" wp14:anchorId="55CDE4D7" wp14:editId="0D421C5E">
            <wp:simplePos x="0" y="0"/>
            <wp:positionH relativeFrom="column">
              <wp:posOffset>-130810</wp:posOffset>
            </wp:positionH>
            <wp:positionV relativeFrom="paragraph">
              <wp:posOffset>216535</wp:posOffset>
            </wp:positionV>
            <wp:extent cx="2980055" cy="2036445"/>
            <wp:effectExtent l="0" t="0" r="4445" b="0"/>
            <wp:wrapSquare wrapText="bothSides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786E8" w14:textId="768B2BB2" w:rsidR="007B5EC4" w:rsidRDefault="007B5EC4" w:rsidP="00E31E19"/>
    <w:p w14:paraId="53547C29" w14:textId="1AA74108" w:rsidR="008D7AFA" w:rsidRPr="00450ECA" w:rsidRDefault="008D7AFA" w:rsidP="00450ECA">
      <w:pPr>
        <w:pStyle w:val="Prrafodelista"/>
        <w:rPr>
          <w:b/>
          <w:bCs/>
        </w:rPr>
      </w:pPr>
      <w:r w:rsidRPr="00450ECA">
        <w:rPr>
          <w:b/>
          <w:bCs/>
        </w:rPr>
        <w:t>DISEÑO Y CREACIÓN DEL CONVERSOR DE TEMPERATURAS</w:t>
      </w:r>
    </w:p>
    <w:p w14:paraId="6B2C0ACE" w14:textId="6C7FAC18" w:rsidR="008D7AFA" w:rsidRDefault="008D7AFA" w:rsidP="00450ECA">
      <w:r>
        <w:t>Antes de crear la aplicación, es aconsejable leer que hará nuestra aplicación respondiendo a las siguientes preguntas:</w:t>
      </w:r>
    </w:p>
    <w:p w14:paraId="13A77FD8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Objetos forman la interfaz</w:t>
      </w:r>
    </w:p>
    <w:p w14:paraId="1BE03074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Eventos que hacen que la interfaz responda</w:t>
      </w:r>
    </w:p>
    <w:p w14:paraId="02AF8159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Pasos para seguir un desarrollo ordenado</w:t>
      </w:r>
    </w:p>
    <w:p w14:paraId="2201F772" w14:textId="1905CDEF" w:rsidR="008D7AFA" w:rsidRDefault="008D7AFA" w:rsidP="00CC7CBC">
      <w:pPr>
        <w:ind w:left="360"/>
      </w:pPr>
      <w:r>
        <w:t xml:space="preserve">El conversor de temperaturas </w:t>
      </w:r>
      <w:r w:rsidR="00CC7CBC">
        <w:t>ha de incluir</w:t>
      </w:r>
      <w:r>
        <w:t>:</w:t>
      </w:r>
    </w:p>
    <w:p w14:paraId="407E882A" w14:textId="4A4CB39F" w:rsidR="008D7AFA" w:rsidRDefault="008D7AFA" w:rsidP="00CC7CBC">
      <w:pPr>
        <w:pStyle w:val="Prrafodelista"/>
        <w:numPr>
          <w:ilvl w:val="0"/>
          <w:numId w:val="9"/>
        </w:numPr>
      </w:pPr>
      <w:r>
        <w:t>Un formulario (la ventana) que permita implementar nuestra interfaz. Para ordenar los objetos de forma correcta, usa el layout</w:t>
      </w:r>
      <w:r w:rsidR="004556B1">
        <w:t xml:space="preserve"> más adecuado.</w:t>
      </w:r>
    </w:p>
    <w:p w14:paraId="513A8321" w14:textId="3D42FEEF" w:rsidR="008D7AFA" w:rsidRDefault="008D7AFA" w:rsidP="00CC7CBC">
      <w:pPr>
        <w:pStyle w:val="Prrafodelista"/>
        <w:numPr>
          <w:ilvl w:val="0"/>
          <w:numId w:val="9"/>
        </w:numPr>
      </w:pPr>
      <w:r>
        <w:t>El diseño gráfico de la ventana tiene que ser lo más parecido posible al de la imagen anterior</w:t>
      </w:r>
      <w:r w:rsidR="00547374">
        <w:t>.</w:t>
      </w:r>
    </w:p>
    <w:p w14:paraId="4CC57AF4" w14:textId="4E3AEA4B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La ventana no ha de maximizarse, es decir, bloquea la modificación de su tamaño</w:t>
      </w:r>
      <w:r w:rsidR="00547374">
        <w:t>.</w:t>
      </w:r>
    </w:p>
    <w:p w14:paraId="4F0AC70B" w14:textId="4C24D10A" w:rsidR="008D7AFA" w:rsidRDefault="008D7AFA" w:rsidP="00CC7CBC">
      <w:pPr>
        <w:pStyle w:val="Prrafodelista"/>
        <w:numPr>
          <w:ilvl w:val="0"/>
          <w:numId w:val="9"/>
        </w:numPr>
      </w:pPr>
      <w:r>
        <w:t xml:space="preserve">La posición y tamaño de la ventana ha de ser: </w:t>
      </w:r>
      <w:r w:rsidR="00547374">
        <w:t>616, 402.</w:t>
      </w:r>
    </w:p>
    <w:p w14:paraId="6B82DA1E" w14:textId="235C0909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El título de la ventana ha de ser con tu nombre y apellido1</w:t>
      </w:r>
      <w:r w:rsidR="007B5EC4">
        <w:t>.</w:t>
      </w:r>
    </w:p>
    <w:p w14:paraId="15F6AB09" w14:textId="3B7459F4" w:rsidR="008D7AFA" w:rsidRDefault="008D7AFA" w:rsidP="00CC7CBC">
      <w:pPr>
        <w:pStyle w:val="Prrafodelista"/>
        <w:numPr>
          <w:ilvl w:val="0"/>
          <w:numId w:val="9"/>
        </w:numPr>
      </w:pPr>
      <w:r>
        <w:t>Una caja de texto para visualizar los grados centígrados</w:t>
      </w:r>
      <w:r w:rsidR="00547374">
        <w:t>.</w:t>
      </w:r>
    </w:p>
    <w:p w14:paraId="330C2EBE" w14:textId="21E25ADE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El usuario puede escribir un valor cualquiera en la caja de grados</w:t>
      </w:r>
      <w:r w:rsidR="00547374">
        <w:t xml:space="preserve"> </w:t>
      </w:r>
      <w:r>
        <w:t>centígrados que tras completar el valor introducido y detecte la pulsación de</w:t>
      </w:r>
      <w:r w:rsidR="00547374">
        <w:t>l botón pulsado</w:t>
      </w:r>
      <w:r>
        <w:t>, simultáneamente se modifica la caja de texto grados Fahrenheit para que muestre el valor equivalente</w:t>
      </w:r>
    </w:p>
    <w:p w14:paraId="756A0AE2" w14:textId="77777777" w:rsidR="008D7AFA" w:rsidRDefault="008D7AFA" w:rsidP="004556B1">
      <w:pPr>
        <w:pStyle w:val="Prrafodelista"/>
      </w:pPr>
      <w:r>
        <w:t>La fórmula de conversión es F = (C * 9 / 5) + 32</w:t>
      </w:r>
    </w:p>
    <w:p w14:paraId="00307478" w14:textId="77777777" w:rsidR="008D7AFA" w:rsidRDefault="008D7AFA" w:rsidP="00CC7CBC">
      <w:pPr>
        <w:pStyle w:val="Prrafodelista"/>
        <w:numPr>
          <w:ilvl w:val="0"/>
          <w:numId w:val="9"/>
        </w:numPr>
      </w:pPr>
      <w:r>
        <w:t>Una caja de texto para visualizar los grados Fahrenheit</w:t>
      </w:r>
    </w:p>
    <w:p w14:paraId="226F2B30" w14:textId="6BE4D896" w:rsidR="008D7AFA" w:rsidRDefault="008D7AFA" w:rsidP="00CC7CBC">
      <w:pPr>
        <w:pStyle w:val="Prrafodelista"/>
        <w:numPr>
          <w:ilvl w:val="0"/>
          <w:numId w:val="9"/>
        </w:numPr>
      </w:pPr>
      <w:r>
        <w:lastRenderedPageBreak/>
        <w:t xml:space="preserve">Una caja de texto que nos ponga la fecha actual. Dicha caja ha de estar bloqueada, es decir, no se puede insertar texto. </w:t>
      </w:r>
      <w:r w:rsidR="007B5EC4">
        <w:t xml:space="preserve">Utiliza </w:t>
      </w:r>
      <w:r>
        <w:t xml:space="preserve">la clase </w:t>
      </w:r>
      <w:r w:rsidR="007B5EC4">
        <w:t>Calendar</w:t>
      </w:r>
      <w:r>
        <w:t xml:space="preserve"> y cuando uses la fecha convierte</w:t>
      </w:r>
      <w:r w:rsidR="007B5EC4">
        <w:t>la</w:t>
      </w:r>
      <w:r>
        <w:t xml:space="preserve"> a String para poner la fecha en el control caja de texto</w:t>
      </w:r>
      <w:r w:rsidR="00547374">
        <w:t>.</w:t>
      </w:r>
    </w:p>
    <w:p w14:paraId="025E156C" w14:textId="5418CE40" w:rsidR="008A376A" w:rsidRDefault="008A376A" w:rsidP="008A376A">
      <w:pPr>
        <w:pStyle w:val="Prrafodelista"/>
        <w:numPr>
          <w:ilvl w:val="0"/>
          <w:numId w:val="9"/>
        </w:numPr>
      </w:pPr>
      <w:r>
        <w:t xml:space="preserve">Una </w:t>
      </w:r>
      <w:r w:rsidR="007B5EC4">
        <w:t>imagen</w:t>
      </w:r>
      <w:r>
        <w:t xml:space="preserve"> que tendrá un icono llamado termometro.png. Puedes descargar la imagen en Aules.</w:t>
      </w:r>
    </w:p>
    <w:p w14:paraId="3C805E02" w14:textId="19F15FBC" w:rsidR="008D7AFA" w:rsidRDefault="007B5EC4" w:rsidP="00CC7CBC">
      <w:pPr>
        <w:pStyle w:val="Prrafodelista"/>
        <w:numPr>
          <w:ilvl w:val="0"/>
          <w:numId w:val="9"/>
        </w:numPr>
      </w:pPr>
      <w:r>
        <w:t>Tres botones que al ser pulsados modificarán la caja de texto con el resultado y su unidad de medida.</w:t>
      </w:r>
    </w:p>
    <w:p w14:paraId="23A343BA" w14:textId="732B91C8" w:rsidR="008D7AFA" w:rsidRDefault="008D7AFA" w:rsidP="00CC7CBC">
      <w:pPr>
        <w:pStyle w:val="Prrafodelista"/>
        <w:numPr>
          <w:ilvl w:val="0"/>
          <w:numId w:val="9"/>
        </w:numPr>
      </w:pPr>
      <w:r>
        <w:t xml:space="preserve">Un botón que inicialice valores para borrar todo lo escrito. </w:t>
      </w:r>
    </w:p>
    <w:p w14:paraId="39FDE31E" w14:textId="6FFD7061" w:rsidR="005E3BC8" w:rsidRPr="00846490" w:rsidRDefault="008D7AFA" w:rsidP="0015120B">
      <w:pPr>
        <w:pStyle w:val="Prrafodelista"/>
        <w:numPr>
          <w:ilvl w:val="0"/>
          <w:numId w:val="9"/>
        </w:numPr>
      </w:pPr>
      <w:r>
        <w:t>Usa la propiedad toolTipText en los controles de botón para que ofrezca ayuda al usuario de lo que hace la aplicación.</w:t>
      </w:r>
    </w:p>
    <w:sectPr w:rsidR="005E3BC8" w:rsidRPr="00846490" w:rsidSect="00F62A79">
      <w:headerReference w:type="default" r:id="rId23"/>
      <w:footerReference w:type="default" r:id="rId24"/>
      <w:pgSz w:w="11906" w:h="16838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03B02" w14:textId="77777777" w:rsidR="00555E2E" w:rsidRDefault="00555E2E" w:rsidP="00F62A79">
      <w:pPr>
        <w:spacing w:after="0" w:line="240" w:lineRule="auto"/>
      </w:pPr>
      <w:r>
        <w:separator/>
      </w:r>
    </w:p>
  </w:endnote>
  <w:endnote w:type="continuationSeparator" w:id="0">
    <w:p w14:paraId="0C68DCF1" w14:textId="77777777" w:rsidR="00555E2E" w:rsidRDefault="00555E2E" w:rsidP="00F62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4636921"/>
      <w:docPartObj>
        <w:docPartGallery w:val="Page Numbers (Bottom of Page)"/>
        <w:docPartUnique/>
      </w:docPartObj>
    </w:sdtPr>
    <w:sdtContent>
      <w:p w14:paraId="637AB83C" w14:textId="77777777" w:rsidR="00BE7C0F" w:rsidRDefault="00BE7C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de </w:t>
        </w:r>
        <w:fldSimple w:instr=" NUMPAGES   \* MERGEFORMAT ">
          <w:r>
            <w:rPr>
              <w:noProof/>
            </w:rPr>
            <w:t>1</w:t>
          </w:r>
        </w:fldSimple>
      </w:p>
    </w:sdtContent>
  </w:sdt>
  <w:p w14:paraId="75FAB674" w14:textId="77777777" w:rsidR="00BE7C0F" w:rsidRDefault="00BE7C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FD8A9A" w14:textId="77777777" w:rsidR="00555E2E" w:rsidRDefault="00555E2E" w:rsidP="00F62A79">
      <w:pPr>
        <w:spacing w:after="0" w:line="240" w:lineRule="auto"/>
      </w:pPr>
      <w:r>
        <w:separator/>
      </w:r>
    </w:p>
  </w:footnote>
  <w:footnote w:type="continuationSeparator" w:id="0">
    <w:p w14:paraId="3F0BF2B2" w14:textId="77777777" w:rsidR="00555E2E" w:rsidRDefault="00555E2E" w:rsidP="00F62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FE729" w14:textId="02B0F6A9" w:rsidR="00F62A79" w:rsidRDefault="00F8780D" w:rsidP="00F62A79">
    <w:pPr>
      <w:pStyle w:val="Encabezado"/>
      <w:jc w:val="right"/>
      <w:rPr>
        <w:noProof/>
        <w14:ligatures w14:val="standardContextual"/>
      </w:rPr>
    </w:pPr>
    <w:r>
      <w:rPr>
        <w:b/>
        <w:bCs/>
        <w:noProof/>
        <w14:ligatures w14:val="standardContextual"/>
      </w:rPr>
      <w:drawing>
        <wp:anchor distT="0" distB="0" distL="114300" distR="114300" simplePos="0" relativeHeight="251661312" behindDoc="0" locked="0" layoutInCell="1" allowOverlap="1" wp14:anchorId="148C29B3" wp14:editId="30A57DE6">
          <wp:simplePos x="0" y="0"/>
          <wp:positionH relativeFrom="column">
            <wp:posOffset>3173306</wp:posOffset>
          </wp:positionH>
          <wp:positionV relativeFrom="paragraph">
            <wp:posOffset>-82550</wp:posOffset>
          </wp:positionV>
          <wp:extent cx="2429934" cy="468328"/>
          <wp:effectExtent l="0" t="0" r="0" b="0"/>
          <wp:wrapSquare wrapText="bothSides"/>
          <wp:docPr id="2" name="Imagen 2" descr="Fondo negro con letras blancas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Fondo negro con letras blancas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9934" cy="4683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7324">
      <w:rPr>
        <w:noProof/>
        <w14:ligatures w14:val="standardContextual"/>
      </w:rPr>
      <w:drawing>
        <wp:anchor distT="0" distB="0" distL="114300" distR="114300" simplePos="0" relativeHeight="251660288" behindDoc="0" locked="0" layoutInCell="1" allowOverlap="1" wp14:anchorId="472C9DB0" wp14:editId="15AA31B2">
          <wp:simplePos x="0" y="0"/>
          <wp:positionH relativeFrom="column">
            <wp:posOffset>1136015</wp:posOffset>
          </wp:positionH>
          <wp:positionV relativeFrom="paragraph">
            <wp:posOffset>-259080</wp:posOffset>
          </wp:positionV>
          <wp:extent cx="1875790" cy="844550"/>
          <wp:effectExtent l="0" t="0" r="0" b="0"/>
          <wp:wrapSquare wrapText="bothSides"/>
          <wp:docPr id="770003195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0003195" name="Imagen 1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5790" cy="844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2A79"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34B99342" wp14:editId="24EBFDC5">
          <wp:simplePos x="0" y="0"/>
          <wp:positionH relativeFrom="column">
            <wp:posOffset>-70485</wp:posOffset>
          </wp:positionH>
          <wp:positionV relativeFrom="paragraph">
            <wp:posOffset>-106680</wp:posOffset>
          </wp:positionV>
          <wp:extent cx="711200" cy="656590"/>
          <wp:effectExtent l="0" t="0" r="0" b="0"/>
          <wp:wrapSquare wrapText="bothSides"/>
          <wp:docPr id="1146844372" name="Imagen 1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985643" name="Imagen 1" descr="Imagen que contiene Forma&#10;&#10;Descripción generada automá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200" cy="65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C3D294" w14:textId="635A6966" w:rsidR="00AC7324" w:rsidRDefault="00AC7324" w:rsidP="00AC7324">
    <w:pPr>
      <w:pStyle w:val="Encabezado"/>
      <w:jc w:val="right"/>
      <w:rPr>
        <w:b/>
        <w:bCs/>
      </w:rPr>
    </w:pPr>
  </w:p>
  <w:p w14:paraId="76726AEE" w14:textId="35E3E40F" w:rsidR="00F62A79" w:rsidRDefault="00F62A79" w:rsidP="00AC7324">
    <w:pPr>
      <w:pStyle w:val="Encabezado"/>
      <w:jc w:val="right"/>
      <w:rPr>
        <w:b/>
        <w:bCs/>
      </w:rPr>
    </w:pPr>
  </w:p>
  <w:p w14:paraId="1E7D2446" w14:textId="77777777" w:rsidR="00AC7324" w:rsidRDefault="00AC7324" w:rsidP="00AC7324">
    <w:pPr>
      <w:pStyle w:val="Encabezado"/>
      <w:jc w:val="right"/>
      <w:rPr>
        <w:b/>
        <w:bCs/>
      </w:rPr>
    </w:pPr>
  </w:p>
  <w:p w14:paraId="41E555FD" w14:textId="21C53127" w:rsidR="00AC7324" w:rsidRPr="00F62A79" w:rsidRDefault="00AC7324" w:rsidP="00AC7324">
    <w:pPr>
      <w:pStyle w:val="Encabezado"/>
      <w:jc w:val="right"/>
      <w:rPr>
        <w:b/>
        <w:bCs/>
      </w:rPr>
    </w:pPr>
    <w:r>
      <w:rPr>
        <w:b/>
        <w:bCs/>
      </w:rPr>
      <w:t>UD</w:t>
    </w:r>
    <w:r w:rsidR="00E548DC">
      <w:rPr>
        <w:b/>
        <w:bCs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2015F"/>
    <w:multiLevelType w:val="hybridMultilevel"/>
    <w:tmpl w:val="7764AD68"/>
    <w:lvl w:ilvl="0" w:tplc="9E9C31DC">
      <w:start w:val="1"/>
      <w:numFmt w:val="lowerLetter"/>
      <w:lvlText w:val="%1)"/>
      <w:lvlJc w:val="left"/>
      <w:pPr>
        <w:ind w:left="1440" w:hanging="360"/>
      </w:pPr>
      <w:rPr>
        <w:rFonts w:ascii="Calibri" w:hAnsi="Calibri" w:hint="default"/>
        <w:b w:val="0"/>
        <w:i w:val="0"/>
        <w:sz w:val="24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4C06DB"/>
    <w:multiLevelType w:val="hybridMultilevel"/>
    <w:tmpl w:val="63227408"/>
    <w:lvl w:ilvl="0" w:tplc="D152D1E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8CD06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84C80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945C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2A179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90DE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4A8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AD8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D69C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0438D"/>
    <w:multiLevelType w:val="hybridMultilevel"/>
    <w:tmpl w:val="F92A70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A63EC"/>
    <w:multiLevelType w:val="hybridMultilevel"/>
    <w:tmpl w:val="B9D015D6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Calibri" w:hAnsi="Calibri" w:hint="default"/>
        <w:b w:val="0"/>
        <w:i w:val="0"/>
        <w:sz w:val="24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3811C8"/>
    <w:multiLevelType w:val="hybridMultilevel"/>
    <w:tmpl w:val="9BB4DBDE"/>
    <w:lvl w:ilvl="0" w:tplc="9E9C31DC">
      <w:start w:val="1"/>
      <w:numFmt w:val="lowerLetter"/>
      <w:lvlText w:val="%1)"/>
      <w:lvlJc w:val="left"/>
      <w:pPr>
        <w:ind w:left="2160" w:hanging="360"/>
      </w:pPr>
      <w:rPr>
        <w:rFonts w:ascii="Calibri" w:hAnsi="Calibri" w:hint="default"/>
        <w:b w:val="0"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7485F78"/>
    <w:multiLevelType w:val="hybridMultilevel"/>
    <w:tmpl w:val="897CF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00602"/>
    <w:multiLevelType w:val="hybridMultilevel"/>
    <w:tmpl w:val="D93EC1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43188"/>
    <w:multiLevelType w:val="hybridMultilevel"/>
    <w:tmpl w:val="0B7CFBC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7209A"/>
    <w:multiLevelType w:val="hybridMultilevel"/>
    <w:tmpl w:val="92B4A8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56127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9F708FC"/>
    <w:multiLevelType w:val="hybridMultilevel"/>
    <w:tmpl w:val="D93EC1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85C6C"/>
    <w:multiLevelType w:val="hybridMultilevel"/>
    <w:tmpl w:val="B09E3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78572">
    <w:abstractNumId w:val="9"/>
  </w:num>
  <w:num w:numId="2" w16cid:durableId="58291731">
    <w:abstractNumId w:val="9"/>
  </w:num>
  <w:num w:numId="3" w16cid:durableId="2112167645">
    <w:abstractNumId w:val="5"/>
  </w:num>
  <w:num w:numId="4" w16cid:durableId="1588029317">
    <w:abstractNumId w:val="1"/>
  </w:num>
  <w:num w:numId="5" w16cid:durableId="403915961">
    <w:abstractNumId w:val="4"/>
  </w:num>
  <w:num w:numId="6" w16cid:durableId="976758805">
    <w:abstractNumId w:val="11"/>
  </w:num>
  <w:num w:numId="7" w16cid:durableId="1350450106">
    <w:abstractNumId w:val="0"/>
  </w:num>
  <w:num w:numId="8" w16cid:durableId="944070341">
    <w:abstractNumId w:val="2"/>
  </w:num>
  <w:num w:numId="9" w16cid:durableId="1666350517">
    <w:abstractNumId w:val="7"/>
  </w:num>
  <w:num w:numId="10" w16cid:durableId="821432586">
    <w:abstractNumId w:val="3"/>
  </w:num>
  <w:num w:numId="11" w16cid:durableId="485173592">
    <w:abstractNumId w:val="8"/>
  </w:num>
  <w:num w:numId="12" w16cid:durableId="633372072">
    <w:abstractNumId w:val="10"/>
  </w:num>
  <w:num w:numId="13" w16cid:durableId="8473348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8DC"/>
    <w:rsid w:val="000152F5"/>
    <w:rsid w:val="0002406C"/>
    <w:rsid w:val="00032EC1"/>
    <w:rsid w:val="00052B93"/>
    <w:rsid w:val="00067786"/>
    <w:rsid w:val="000C66C1"/>
    <w:rsid w:val="000C6807"/>
    <w:rsid w:val="000D47E5"/>
    <w:rsid w:val="00113F26"/>
    <w:rsid w:val="00123E96"/>
    <w:rsid w:val="0015120B"/>
    <w:rsid w:val="00154A9E"/>
    <w:rsid w:val="001563B1"/>
    <w:rsid w:val="0016010B"/>
    <w:rsid w:val="00173FD5"/>
    <w:rsid w:val="00185FB7"/>
    <w:rsid w:val="00190CE2"/>
    <w:rsid w:val="00190E0C"/>
    <w:rsid w:val="001932DE"/>
    <w:rsid w:val="001A5C61"/>
    <w:rsid w:val="001C75BF"/>
    <w:rsid w:val="001F1598"/>
    <w:rsid w:val="00256C07"/>
    <w:rsid w:val="00265EDA"/>
    <w:rsid w:val="002735F8"/>
    <w:rsid w:val="002840EA"/>
    <w:rsid w:val="002B5A8B"/>
    <w:rsid w:val="002F23F3"/>
    <w:rsid w:val="00322429"/>
    <w:rsid w:val="00325A68"/>
    <w:rsid w:val="00361146"/>
    <w:rsid w:val="0038748E"/>
    <w:rsid w:val="0039705C"/>
    <w:rsid w:val="003B0300"/>
    <w:rsid w:val="003C114A"/>
    <w:rsid w:val="00400909"/>
    <w:rsid w:val="004209CF"/>
    <w:rsid w:val="0042368F"/>
    <w:rsid w:val="00425D24"/>
    <w:rsid w:val="00450ECA"/>
    <w:rsid w:val="004556B1"/>
    <w:rsid w:val="00472DD5"/>
    <w:rsid w:val="004B1D52"/>
    <w:rsid w:val="004B2C73"/>
    <w:rsid w:val="004B3232"/>
    <w:rsid w:val="00513345"/>
    <w:rsid w:val="00544526"/>
    <w:rsid w:val="00547374"/>
    <w:rsid w:val="00555E2E"/>
    <w:rsid w:val="00556364"/>
    <w:rsid w:val="0057552F"/>
    <w:rsid w:val="005B4E6E"/>
    <w:rsid w:val="005D4F6E"/>
    <w:rsid w:val="005E3BC8"/>
    <w:rsid w:val="005F14AF"/>
    <w:rsid w:val="006232A0"/>
    <w:rsid w:val="00635C53"/>
    <w:rsid w:val="0066595E"/>
    <w:rsid w:val="00676E89"/>
    <w:rsid w:val="006B198B"/>
    <w:rsid w:val="006B3D88"/>
    <w:rsid w:val="006F6082"/>
    <w:rsid w:val="00735175"/>
    <w:rsid w:val="00761655"/>
    <w:rsid w:val="00783FD4"/>
    <w:rsid w:val="007B5EC4"/>
    <w:rsid w:val="007E2FB1"/>
    <w:rsid w:val="007E5459"/>
    <w:rsid w:val="007E61E1"/>
    <w:rsid w:val="007E704A"/>
    <w:rsid w:val="008079E7"/>
    <w:rsid w:val="00826D4F"/>
    <w:rsid w:val="008312C6"/>
    <w:rsid w:val="00846490"/>
    <w:rsid w:val="00892BBF"/>
    <w:rsid w:val="008A376A"/>
    <w:rsid w:val="008D6E1A"/>
    <w:rsid w:val="008D7AFA"/>
    <w:rsid w:val="008E2F42"/>
    <w:rsid w:val="008F306B"/>
    <w:rsid w:val="00900463"/>
    <w:rsid w:val="00922CBC"/>
    <w:rsid w:val="00924C7A"/>
    <w:rsid w:val="009636A1"/>
    <w:rsid w:val="00991F76"/>
    <w:rsid w:val="00992938"/>
    <w:rsid w:val="009A419F"/>
    <w:rsid w:val="009B0531"/>
    <w:rsid w:val="009B5344"/>
    <w:rsid w:val="009E70D1"/>
    <w:rsid w:val="00A13382"/>
    <w:rsid w:val="00A24722"/>
    <w:rsid w:val="00A24C9D"/>
    <w:rsid w:val="00A2530A"/>
    <w:rsid w:val="00A264D8"/>
    <w:rsid w:val="00A30C4E"/>
    <w:rsid w:val="00A5035C"/>
    <w:rsid w:val="00A76E21"/>
    <w:rsid w:val="00A8382D"/>
    <w:rsid w:val="00A84A38"/>
    <w:rsid w:val="00AC7324"/>
    <w:rsid w:val="00AD5DFB"/>
    <w:rsid w:val="00B0100D"/>
    <w:rsid w:val="00B4107B"/>
    <w:rsid w:val="00B46445"/>
    <w:rsid w:val="00B63362"/>
    <w:rsid w:val="00B6455A"/>
    <w:rsid w:val="00B92230"/>
    <w:rsid w:val="00BB0401"/>
    <w:rsid w:val="00BB257E"/>
    <w:rsid w:val="00BC0090"/>
    <w:rsid w:val="00BD07CF"/>
    <w:rsid w:val="00BE7C0F"/>
    <w:rsid w:val="00C03E24"/>
    <w:rsid w:val="00C04A51"/>
    <w:rsid w:val="00C10B53"/>
    <w:rsid w:val="00C11034"/>
    <w:rsid w:val="00CA457A"/>
    <w:rsid w:val="00CA6EC1"/>
    <w:rsid w:val="00CA7558"/>
    <w:rsid w:val="00CC1D71"/>
    <w:rsid w:val="00CC51E9"/>
    <w:rsid w:val="00CC7CBC"/>
    <w:rsid w:val="00CF395E"/>
    <w:rsid w:val="00D3425E"/>
    <w:rsid w:val="00D42975"/>
    <w:rsid w:val="00D55AE1"/>
    <w:rsid w:val="00D82C44"/>
    <w:rsid w:val="00DF4FE0"/>
    <w:rsid w:val="00E04BE2"/>
    <w:rsid w:val="00E31E19"/>
    <w:rsid w:val="00E52382"/>
    <w:rsid w:val="00E548DC"/>
    <w:rsid w:val="00E60D27"/>
    <w:rsid w:val="00E80EBE"/>
    <w:rsid w:val="00E87FFB"/>
    <w:rsid w:val="00EB3D2F"/>
    <w:rsid w:val="00EB6EFA"/>
    <w:rsid w:val="00EB7231"/>
    <w:rsid w:val="00ED2880"/>
    <w:rsid w:val="00F07E75"/>
    <w:rsid w:val="00F10EC4"/>
    <w:rsid w:val="00F13B88"/>
    <w:rsid w:val="00F44EA8"/>
    <w:rsid w:val="00F5712C"/>
    <w:rsid w:val="00F62A79"/>
    <w:rsid w:val="00F72CBA"/>
    <w:rsid w:val="00F77759"/>
    <w:rsid w:val="00F8780D"/>
    <w:rsid w:val="00F91316"/>
    <w:rsid w:val="00F930BC"/>
    <w:rsid w:val="00FA2BA8"/>
    <w:rsid w:val="00FE4D25"/>
    <w:rsid w:val="00FF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9D1A76"/>
  <w15:chartTrackingRefBased/>
  <w15:docId w15:val="{0740E7B9-07A3-4D0F-A626-75D82E48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BE"/>
    <w:rPr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90E0C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0E0C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0E0C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0E0C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0E0C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0E0C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0E0C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0E0C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0E0C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2FB1"/>
    <w:pPr>
      <w:spacing w:after="200" w:line="276" w:lineRule="auto"/>
      <w:ind w:left="720"/>
      <w:contextualSpacing/>
    </w:pPr>
  </w:style>
  <w:style w:type="paragraph" w:customStyle="1" w:styleId="Correccio">
    <w:name w:val="Correccio"/>
    <w:basedOn w:val="Normal"/>
    <w:link w:val="CorreccioCar"/>
    <w:qFormat/>
    <w:rsid w:val="00472DD5"/>
    <w:pPr>
      <w:spacing w:after="120" w:line="240" w:lineRule="auto"/>
    </w:pPr>
    <w:rPr>
      <w:rFonts w:ascii="Comic Sans MS" w:hAnsi="Comic Sans MS"/>
      <w:color w:val="156082" w:themeColor="accent1"/>
    </w:rPr>
  </w:style>
  <w:style w:type="character" w:customStyle="1" w:styleId="CorreccioCar">
    <w:name w:val="Correccio Car"/>
    <w:basedOn w:val="Fuentedeprrafopredeter"/>
    <w:link w:val="Correccio"/>
    <w:rsid w:val="00472DD5"/>
    <w:rPr>
      <w:rFonts w:ascii="Comic Sans MS" w:hAnsi="Comic Sans MS"/>
      <w:color w:val="156082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90E0C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0E0C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0E0C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0E0C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0E0C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0E0C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0E0C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0E0C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0E0C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190E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E0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190E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0E0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190E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0E0C"/>
    <w:rPr>
      <w:i/>
      <w:iCs/>
      <w:color w:val="404040" w:themeColor="text1" w:themeTint="BF"/>
      <w:kern w:val="0"/>
      <w:sz w:val="24"/>
      <w14:ligatures w14:val="none"/>
    </w:rPr>
  </w:style>
  <w:style w:type="character" w:styleId="nfasisintenso">
    <w:name w:val="Intense Emphasis"/>
    <w:basedOn w:val="Fuentedeprrafopredeter"/>
    <w:uiPriority w:val="21"/>
    <w:qFormat/>
    <w:rsid w:val="00190E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0E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0E0C"/>
    <w:rPr>
      <w:i/>
      <w:iCs/>
      <w:color w:val="0F4761" w:themeColor="accent1" w:themeShade="BF"/>
      <w:kern w:val="0"/>
      <w:sz w:val="24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190E0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2A79"/>
    <w:rPr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6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A79"/>
    <w:rPr>
      <w:kern w:val="0"/>
      <w:sz w:val="24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F62A79"/>
    <w:pPr>
      <w:numPr>
        <w:numId w:val="0"/>
      </w:numPr>
      <w:spacing w:before="240" w:after="0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62A7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62A7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68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65E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8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8282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318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10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72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5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452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427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19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8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47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1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conos8.es/" TargetMode="External"/><Relationship Id="rId20" Type="http://schemas.openxmlformats.org/officeDocument/2006/relationships/hyperlink" Target="https://stackoverflow.com/questions/10121991/javafx-application-ic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0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ci\OneDrive%20-%20Conselleria%20d'Educaci&#243;\DAM\Desarrollo%20de%20interfaces\plantilla%20practiques%20D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0311F9-0A49-DC4B-91F2-2CA5133B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practiques DI.dotx</Template>
  <TotalTime>1394</TotalTime>
  <Pages>1</Pages>
  <Words>984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fernandez catalan</dc:creator>
  <cp:keywords/>
  <dc:description/>
  <cp:lastModifiedBy>BÁGUENA DE LA BANDERA, IVÁN</cp:lastModifiedBy>
  <cp:revision>108</cp:revision>
  <dcterms:created xsi:type="dcterms:W3CDTF">2024-09-23T14:16:00Z</dcterms:created>
  <dcterms:modified xsi:type="dcterms:W3CDTF">2024-10-03T18:36:00Z</dcterms:modified>
</cp:coreProperties>
</file>